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C5934" w14:textId="77777777" w:rsidR="00FB081F" w:rsidRDefault="00FB081F" w:rsidP="00AC5F77">
      <w:pPr>
        <w:pStyle w:val="LabTitle"/>
      </w:pPr>
      <w:r>
        <w:t>Pack</w:t>
      </w:r>
      <w:bookmarkStart w:id="0" w:name="_GoBack"/>
      <w:bookmarkEnd w:id="0"/>
      <w:r>
        <w:t>et Tracer</w:t>
      </w:r>
      <w:r w:rsidR="002C1366">
        <w:t xml:space="preserve"> </w:t>
      </w:r>
      <w:r w:rsidR="007B4C43">
        <w:t>–</w:t>
      </w:r>
      <w:r w:rsidR="002C1366">
        <w:t xml:space="preserve"> </w:t>
      </w:r>
      <w:r w:rsidR="00C71F49">
        <w:t>Build a Connected Factory Solution</w:t>
      </w:r>
    </w:p>
    <w:p w14:paraId="4539E036" w14:textId="77777777" w:rsidR="00FB081F" w:rsidRDefault="00FB081F" w:rsidP="00003F02">
      <w:pPr>
        <w:pStyle w:val="LabSection"/>
        <w:numPr>
          <w:ilvl w:val="0"/>
          <w:numId w:val="0"/>
        </w:numPr>
      </w:pPr>
      <w:r>
        <w:t>Topology</w:t>
      </w:r>
    </w:p>
    <w:p w14:paraId="585B441E" w14:textId="77777777" w:rsidR="00FB081F" w:rsidRDefault="009E223F" w:rsidP="00FB081F">
      <w:pPr>
        <w:pStyle w:val="Visual"/>
      </w:pPr>
      <w:r>
        <w:rPr>
          <w:noProof/>
        </w:rPr>
        <w:drawing>
          <wp:inline distT="0" distB="0" distL="0" distR="0" wp14:anchorId="28F9AB6D" wp14:editId="0D32405B">
            <wp:extent cx="5486400" cy="2841593"/>
            <wp:effectExtent l="0" t="0" r="0" b="0"/>
            <wp:docPr id="1" name="Picture 1" descr="\\psf\Home\Dropbox\Screenshots\Screenshot 2016-02-04 16.33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6-02-04 16.33.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1E32" w14:textId="77777777" w:rsidR="009D2C27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03004234" w14:textId="77777777" w:rsidR="00FB081F" w:rsidRPr="005F67BF" w:rsidRDefault="00125A48" w:rsidP="00FB081F">
      <w:pPr>
        <w:pStyle w:val="Bulletlevel1"/>
        <w:rPr>
          <w:b/>
        </w:rPr>
      </w:pPr>
      <w:r w:rsidRPr="005F67BF">
        <w:rPr>
          <w:b/>
        </w:rPr>
        <w:t>Explore the Connected Factory</w:t>
      </w:r>
    </w:p>
    <w:p w14:paraId="3BF876CB" w14:textId="77777777" w:rsidR="00FB081F" w:rsidRPr="00FB081F" w:rsidRDefault="00691608" w:rsidP="00FB081F">
      <w:pPr>
        <w:pStyle w:val="Bulletlevel1"/>
      </w:pPr>
      <w:r w:rsidRPr="005F67BF">
        <w:rPr>
          <w:b/>
        </w:rPr>
        <w:t>Build a Connected Factory Solution of Personal Importance to You</w:t>
      </w:r>
    </w:p>
    <w:p w14:paraId="45F2228A" w14:textId="77777777" w:rsidR="00231DCA" w:rsidRDefault="00231DCA" w:rsidP="007B4C43">
      <w:pPr>
        <w:pStyle w:val="LabSection"/>
      </w:pPr>
      <w:r w:rsidRPr="007B4C43">
        <w:rPr>
          <w:rFonts w:eastAsia="Arial"/>
        </w:rPr>
        <w:t>Background</w:t>
      </w:r>
      <w:r w:rsidR="008402F2" w:rsidRPr="007B4C43">
        <w:t xml:space="preserve"> / Scenario</w:t>
      </w:r>
    </w:p>
    <w:p w14:paraId="7523DBFA" w14:textId="77777777" w:rsidR="00FB081F" w:rsidRPr="00FB081F" w:rsidRDefault="00691608" w:rsidP="00FB081F">
      <w:pPr>
        <w:pStyle w:val="BodyTextL25"/>
      </w:pPr>
      <w:r>
        <w:t xml:space="preserve">In this </w:t>
      </w:r>
      <w:r w:rsidR="00813E42">
        <w:t>activity</w:t>
      </w:r>
      <w:r>
        <w:t>, you will explore the connected factory example</w:t>
      </w:r>
      <w:r w:rsidR="00FB081F">
        <w:t>.</w:t>
      </w:r>
      <w:r>
        <w:t xml:space="preserve"> You will then build your own model of a connected factory that incorporates an area of personal interest to you.</w:t>
      </w:r>
    </w:p>
    <w:p w14:paraId="7BBAE979" w14:textId="77777777" w:rsidR="00C45CB8" w:rsidRDefault="007B2BBB" w:rsidP="00FB081F">
      <w:pPr>
        <w:pStyle w:val="PartHead"/>
      </w:pPr>
      <w:r>
        <w:t xml:space="preserve">Explore </w:t>
      </w:r>
      <w:r w:rsidR="00125A48">
        <w:t>the Connected F</w:t>
      </w:r>
      <w:r w:rsidR="00C71F49">
        <w:t>actory</w:t>
      </w:r>
    </w:p>
    <w:p w14:paraId="4C9BB746" w14:textId="77777777" w:rsidR="00FB081F" w:rsidRDefault="00125A48" w:rsidP="00345084">
      <w:pPr>
        <w:pStyle w:val="StepHead"/>
      </w:pPr>
      <w:r>
        <w:t>Review the Glazing Company Overview page.</w:t>
      </w:r>
    </w:p>
    <w:p w14:paraId="0CD2DD10" w14:textId="77777777" w:rsidR="00125A48" w:rsidRDefault="00125A48" w:rsidP="00125A48">
      <w:pPr>
        <w:pStyle w:val="SubStepAlpha"/>
      </w:pPr>
      <w:r>
        <w:t>Click any PC in the Warehouse</w:t>
      </w:r>
      <w:r w:rsidR="002B085B">
        <w:t xml:space="preserve"> and open the </w:t>
      </w:r>
      <w:r w:rsidR="00A73CE4" w:rsidRPr="0074498B">
        <w:rPr>
          <w:b/>
        </w:rPr>
        <w:t xml:space="preserve">Web </w:t>
      </w:r>
      <w:r w:rsidR="002B085B" w:rsidRPr="0074498B">
        <w:rPr>
          <w:b/>
        </w:rPr>
        <w:t>B</w:t>
      </w:r>
      <w:r w:rsidRPr="0074498B">
        <w:rPr>
          <w:b/>
        </w:rPr>
        <w:t>rowser</w:t>
      </w:r>
      <w:r w:rsidR="00A73CE4">
        <w:t xml:space="preserve"> from the </w:t>
      </w:r>
      <w:r w:rsidR="00A73CE4" w:rsidRPr="0074498B">
        <w:rPr>
          <w:b/>
        </w:rPr>
        <w:t>Desktop</w:t>
      </w:r>
      <w:r w:rsidR="00A73CE4">
        <w:t xml:space="preserve"> tab</w:t>
      </w:r>
      <w:r>
        <w:t>.</w:t>
      </w:r>
    </w:p>
    <w:p w14:paraId="1077601E" w14:textId="1C62B97A" w:rsidR="00125A48" w:rsidRDefault="00125A48" w:rsidP="00125A48">
      <w:pPr>
        <w:pStyle w:val="SubStepAlpha"/>
      </w:pPr>
      <w:r>
        <w:t xml:space="preserve">Type </w:t>
      </w:r>
      <w:r w:rsidRPr="00125A48">
        <w:rPr>
          <w:b/>
        </w:rPr>
        <w:t>webserver</w:t>
      </w:r>
      <w:r>
        <w:t xml:space="preserve"> into the URL box and press </w:t>
      </w:r>
      <w:r w:rsidRPr="00125A48">
        <w:rPr>
          <w:b/>
        </w:rPr>
        <w:t>Go</w:t>
      </w:r>
      <w:r>
        <w:t>.</w:t>
      </w:r>
    </w:p>
    <w:p w14:paraId="4EAF264E" w14:textId="77777777" w:rsidR="00125A48" w:rsidRDefault="00125A48" w:rsidP="00125A48">
      <w:pPr>
        <w:pStyle w:val="SubStepAlpha"/>
      </w:pPr>
      <w:r>
        <w:t>Review the company description information.</w:t>
      </w:r>
    </w:p>
    <w:p w14:paraId="305D5C26" w14:textId="78B77FF8" w:rsidR="00B4239A" w:rsidRDefault="00B4239A" w:rsidP="00125A48">
      <w:pPr>
        <w:pStyle w:val="SubStepAlpha"/>
      </w:pPr>
      <w:r>
        <w:t xml:space="preserve">Once the </w:t>
      </w:r>
      <w:r w:rsidR="00F405AA">
        <w:t xml:space="preserve">information has been reviewed, </w:t>
      </w:r>
      <w:r w:rsidR="00FF218B" w:rsidRPr="00FF218B">
        <w:t>close</w:t>
      </w:r>
      <w:r w:rsidR="009918D2">
        <w:t xml:space="preserve"> the PC</w:t>
      </w:r>
      <w:r>
        <w:t>.</w:t>
      </w:r>
    </w:p>
    <w:p w14:paraId="08A4E12B" w14:textId="77777777" w:rsidR="009918D2" w:rsidRDefault="009918D2" w:rsidP="009918D2">
      <w:pPr>
        <w:pStyle w:val="StepHead"/>
      </w:pPr>
      <w:r>
        <w:t>Run the Classic Car</w:t>
      </w:r>
    </w:p>
    <w:p w14:paraId="385EED69" w14:textId="3A952A9F" w:rsidR="009918D2" w:rsidRDefault="009918D2" w:rsidP="009918D2">
      <w:pPr>
        <w:pStyle w:val="BodyTextL25"/>
      </w:pPr>
      <w:r>
        <w:t xml:space="preserve">The owner keeps a classic car </w:t>
      </w:r>
      <w:r w:rsidR="00183452">
        <w:t xml:space="preserve">(the old car in PT) </w:t>
      </w:r>
      <w:r>
        <w:t>in the warehouse that needs to be run occasionally.</w:t>
      </w:r>
    </w:p>
    <w:p w14:paraId="2CC6B73A" w14:textId="77777777" w:rsidR="009918D2" w:rsidRDefault="009918D2" w:rsidP="009918D2">
      <w:pPr>
        <w:pStyle w:val="SubStepAlpha"/>
      </w:pPr>
      <w:r>
        <w:t>Sta</w:t>
      </w:r>
      <w:r w:rsidR="00E00EED">
        <w:t>rt the engine</w:t>
      </w:r>
      <w:r>
        <w:t xml:space="preserve"> by holding the Alt key and clicking the </w:t>
      </w:r>
      <w:r w:rsidR="00E00EED">
        <w:t xml:space="preserve">classic </w:t>
      </w:r>
      <w:r>
        <w:t>car.</w:t>
      </w:r>
    </w:p>
    <w:p w14:paraId="5E6FFCFE" w14:textId="77777777" w:rsidR="00E00EED" w:rsidRDefault="001F4713" w:rsidP="001F4713">
      <w:pPr>
        <w:pStyle w:val="BodyTextL25"/>
      </w:pPr>
      <w:r>
        <w:t>How does the warehouse react to having the car running inside of it?</w:t>
      </w:r>
    </w:p>
    <w:p w14:paraId="0790DC0C" w14:textId="59C13471" w:rsidR="00183452" w:rsidRPr="00D769E2" w:rsidRDefault="00183452" w:rsidP="0074498B">
      <w:pPr>
        <w:pStyle w:val="BodyTextL25"/>
        <w:numPr>
          <w:ilvl w:val="0"/>
          <w:numId w:val="21"/>
        </w:numPr>
        <w:rPr>
          <w:rStyle w:val="AnswerGray"/>
          <w:shd w:val="clear" w:color="auto" w:fill="auto"/>
        </w:rPr>
      </w:pPr>
      <w:r w:rsidRPr="00D769E2">
        <w:rPr>
          <w:rStyle w:val="AnswerGray"/>
          <w:shd w:val="clear" w:color="auto" w:fill="auto"/>
        </w:rPr>
        <w:t>Stop the engine.</w:t>
      </w:r>
    </w:p>
    <w:p w14:paraId="6341FCD3" w14:textId="77777777" w:rsidR="00345084" w:rsidRDefault="00B4239A" w:rsidP="00345084">
      <w:pPr>
        <w:pStyle w:val="StepHead"/>
      </w:pPr>
      <w:r>
        <w:lastRenderedPageBreak/>
        <w:t>Review the Connected Factory Network Settings</w:t>
      </w:r>
      <w:r w:rsidR="009154DE">
        <w:t>.</w:t>
      </w:r>
    </w:p>
    <w:p w14:paraId="758D1905" w14:textId="77777777" w:rsidR="00345084" w:rsidRDefault="00B4239A" w:rsidP="00345084">
      <w:pPr>
        <w:pStyle w:val="SubStepAlpha"/>
      </w:pPr>
      <w:r>
        <w:t>Click the Factory building to see its layout.</w:t>
      </w:r>
    </w:p>
    <w:p w14:paraId="4105C403" w14:textId="5DE2117A" w:rsidR="00345084" w:rsidRDefault="00B4239A" w:rsidP="00345084">
      <w:pPr>
        <w:pStyle w:val="SubStepAlpha"/>
      </w:pPr>
      <w:r>
        <w:t xml:space="preserve">Find the </w:t>
      </w:r>
      <w:r w:rsidRPr="00B4239A">
        <w:rPr>
          <w:b/>
        </w:rPr>
        <w:t>F-IT-Laptop</w:t>
      </w:r>
      <w:r>
        <w:t xml:space="preserve"> and open the </w:t>
      </w:r>
      <w:r w:rsidRPr="0074498B">
        <w:rPr>
          <w:b/>
        </w:rPr>
        <w:t>Text Editor</w:t>
      </w:r>
      <w:r w:rsidR="003F17E6">
        <w:rPr>
          <w:b/>
        </w:rPr>
        <w:t xml:space="preserve"> </w:t>
      </w:r>
      <w:r w:rsidR="003F17E6">
        <w:t xml:space="preserve">inside the </w:t>
      </w:r>
      <w:r w:rsidR="003F17E6">
        <w:rPr>
          <w:b/>
        </w:rPr>
        <w:t xml:space="preserve">Desktop </w:t>
      </w:r>
      <w:r w:rsidR="003F17E6">
        <w:t>tab</w:t>
      </w:r>
      <w:r>
        <w:t>.</w:t>
      </w:r>
    </w:p>
    <w:p w14:paraId="153D6FD9" w14:textId="77777777" w:rsidR="00B4239A" w:rsidRDefault="00B4239A" w:rsidP="00345084">
      <w:pPr>
        <w:pStyle w:val="SubStepAlpha"/>
      </w:pPr>
      <w:r>
        <w:t xml:space="preserve">Use the </w:t>
      </w:r>
      <w:r w:rsidRPr="00F405AA">
        <w:rPr>
          <w:b/>
        </w:rPr>
        <w:t>File</w:t>
      </w:r>
      <w:r>
        <w:t xml:space="preserve"> button to find and open the </w:t>
      </w:r>
      <w:r w:rsidRPr="00B4239A">
        <w:rPr>
          <w:b/>
        </w:rPr>
        <w:t>IP-Network.txt</w:t>
      </w:r>
      <w:r>
        <w:t xml:space="preserve"> file.</w:t>
      </w:r>
    </w:p>
    <w:p w14:paraId="70F8999E" w14:textId="77777777" w:rsidR="00B4239A" w:rsidRDefault="00B4239A" w:rsidP="00345084">
      <w:pPr>
        <w:pStyle w:val="SubStepAlpha"/>
      </w:pPr>
      <w:r>
        <w:t>Review all the network information about the connections.</w:t>
      </w:r>
    </w:p>
    <w:p w14:paraId="0C2A2EAC" w14:textId="77777777" w:rsidR="009E223F" w:rsidRDefault="009E223F" w:rsidP="00345084">
      <w:pPr>
        <w:pStyle w:val="SubStepAlpha"/>
      </w:pPr>
      <w:r>
        <w:t xml:space="preserve">Close </w:t>
      </w:r>
      <w:r w:rsidR="00F405AA">
        <w:t xml:space="preserve">the </w:t>
      </w:r>
      <w:r w:rsidRPr="002B085B">
        <w:t>Text Editor</w:t>
      </w:r>
      <w:r w:rsidR="002B085B">
        <w:t>.</w:t>
      </w:r>
    </w:p>
    <w:p w14:paraId="494D4218" w14:textId="77777777" w:rsidR="00345084" w:rsidRDefault="009E223F" w:rsidP="00345084">
      <w:pPr>
        <w:pStyle w:val="StepHead"/>
      </w:pPr>
      <w:r>
        <w:t xml:space="preserve">Use browser to </w:t>
      </w:r>
      <w:r w:rsidR="003143DA">
        <w:t>monitor</w:t>
      </w:r>
      <w:r>
        <w:t xml:space="preserve"> factory sensor settings</w:t>
      </w:r>
      <w:r w:rsidR="009154DE">
        <w:t>.</w:t>
      </w:r>
    </w:p>
    <w:p w14:paraId="33ED62BE" w14:textId="6C70BDCE" w:rsidR="009E223F" w:rsidRDefault="009E223F" w:rsidP="009E223F">
      <w:pPr>
        <w:pStyle w:val="SubStepAlpha"/>
      </w:pPr>
      <w:r>
        <w:t xml:space="preserve">Open the </w:t>
      </w:r>
      <w:r w:rsidR="003F17E6">
        <w:t xml:space="preserve">web </w:t>
      </w:r>
      <w:r>
        <w:t xml:space="preserve">browser on the </w:t>
      </w:r>
      <w:r w:rsidRPr="00C062A3">
        <w:rPr>
          <w:b/>
        </w:rPr>
        <w:t>F-IT-Laptop</w:t>
      </w:r>
      <w:r w:rsidR="003F17E6">
        <w:rPr>
          <w:b/>
        </w:rPr>
        <w:t xml:space="preserve"> </w:t>
      </w:r>
      <w:r w:rsidR="003F17E6">
        <w:t xml:space="preserve">using the </w:t>
      </w:r>
      <w:r w:rsidR="003F17E6" w:rsidRPr="0074498B">
        <w:rPr>
          <w:b/>
        </w:rPr>
        <w:t>Desktop</w:t>
      </w:r>
      <w:r w:rsidR="003F17E6">
        <w:t xml:space="preserve"> tab</w:t>
      </w:r>
      <w:r>
        <w:t>.</w:t>
      </w:r>
    </w:p>
    <w:p w14:paraId="34F1EC90" w14:textId="710AF27F" w:rsidR="009E223F" w:rsidRDefault="009E223F" w:rsidP="009E223F">
      <w:pPr>
        <w:pStyle w:val="SubStepAlpha"/>
      </w:pPr>
      <w:r>
        <w:t xml:space="preserve">Type </w:t>
      </w:r>
      <w:r w:rsidRPr="009E223F">
        <w:rPr>
          <w:b/>
        </w:rPr>
        <w:t>factory</w:t>
      </w:r>
      <w:r>
        <w:t xml:space="preserve"> in the URL box and press </w:t>
      </w:r>
      <w:r w:rsidRPr="00242477">
        <w:rPr>
          <w:b/>
        </w:rPr>
        <w:t>Go</w:t>
      </w:r>
      <w:r>
        <w:t>.</w:t>
      </w:r>
    </w:p>
    <w:p w14:paraId="400D2C7A" w14:textId="77777777" w:rsidR="00242477" w:rsidRDefault="00242477" w:rsidP="009E223F">
      <w:pPr>
        <w:pStyle w:val="SubStepAlpha"/>
      </w:pPr>
      <w:r>
        <w:t>Use the following table to log into the each area to control the sensors located there.</w:t>
      </w:r>
    </w:p>
    <w:tbl>
      <w:tblPr>
        <w:tblStyle w:val="TableGrid"/>
        <w:tblW w:w="0" w:type="auto"/>
        <w:tblInd w:w="1038" w:type="dxa"/>
        <w:tblLook w:val="04A0" w:firstRow="1" w:lastRow="0" w:firstColumn="1" w:lastColumn="0" w:noHBand="0" w:noVBand="1"/>
      </w:tblPr>
      <w:tblGrid>
        <w:gridCol w:w="1638"/>
        <w:gridCol w:w="1710"/>
        <w:gridCol w:w="1350"/>
      </w:tblGrid>
      <w:tr w:rsidR="00242477" w14:paraId="04E37DFB" w14:textId="77777777" w:rsidTr="0074498B">
        <w:tc>
          <w:tcPr>
            <w:tcW w:w="1638" w:type="dxa"/>
          </w:tcPr>
          <w:p w14:paraId="547007D4" w14:textId="77777777" w:rsidR="00242477" w:rsidRDefault="00242477" w:rsidP="00242477">
            <w:pPr>
              <w:pStyle w:val="TableHeading"/>
            </w:pPr>
            <w:r>
              <w:t>Area</w:t>
            </w:r>
          </w:p>
        </w:tc>
        <w:tc>
          <w:tcPr>
            <w:tcW w:w="1710" w:type="dxa"/>
          </w:tcPr>
          <w:p w14:paraId="68E9431A" w14:textId="77777777" w:rsidR="00242477" w:rsidRDefault="00242477" w:rsidP="00242477">
            <w:pPr>
              <w:pStyle w:val="TableHeading"/>
            </w:pPr>
            <w:r>
              <w:t>Username</w:t>
            </w:r>
          </w:p>
        </w:tc>
        <w:tc>
          <w:tcPr>
            <w:tcW w:w="1350" w:type="dxa"/>
          </w:tcPr>
          <w:p w14:paraId="57C03CA6" w14:textId="77777777" w:rsidR="00242477" w:rsidRDefault="00242477" w:rsidP="00242477">
            <w:pPr>
              <w:pStyle w:val="TableHeading"/>
            </w:pPr>
            <w:r>
              <w:t>Password</w:t>
            </w:r>
          </w:p>
        </w:tc>
      </w:tr>
      <w:tr w:rsidR="00242477" w:rsidRPr="00242477" w14:paraId="25B202B0" w14:textId="77777777" w:rsidTr="0074498B">
        <w:tc>
          <w:tcPr>
            <w:tcW w:w="1638" w:type="dxa"/>
          </w:tcPr>
          <w:p w14:paraId="2664B936" w14:textId="77777777" w:rsidR="00242477" w:rsidRPr="00242477" w:rsidRDefault="00242477" w:rsidP="00242477">
            <w:pPr>
              <w:pStyle w:val="TableText"/>
            </w:pPr>
            <w:r w:rsidRPr="00242477">
              <w:t>Assembly</w:t>
            </w:r>
          </w:p>
        </w:tc>
        <w:tc>
          <w:tcPr>
            <w:tcW w:w="1710" w:type="dxa"/>
          </w:tcPr>
          <w:p w14:paraId="01221AD9" w14:textId="77777777" w:rsidR="00242477" w:rsidRPr="00242477" w:rsidRDefault="00242477" w:rsidP="00242477">
            <w:pPr>
              <w:pStyle w:val="TableText"/>
            </w:pPr>
            <w:r w:rsidRPr="00242477">
              <w:t>Assembly</w:t>
            </w:r>
          </w:p>
        </w:tc>
        <w:tc>
          <w:tcPr>
            <w:tcW w:w="1350" w:type="dxa"/>
          </w:tcPr>
          <w:p w14:paraId="146C9C39" w14:textId="77777777" w:rsidR="00242477" w:rsidRPr="00242477" w:rsidRDefault="00242477" w:rsidP="00242477">
            <w:pPr>
              <w:pStyle w:val="TableText"/>
            </w:pPr>
            <w:r w:rsidRPr="00242477">
              <w:t>Assembly</w:t>
            </w:r>
          </w:p>
        </w:tc>
      </w:tr>
      <w:tr w:rsidR="00242477" w14:paraId="72E128EB" w14:textId="77777777" w:rsidTr="0074498B">
        <w:tc>
          <w:tcPr>
            <w:tcW w:w="1638" w:type="dxa"/>
          </w:tcPr>
          <w:p w14:paraId="391DDFF5" w14:textId="77777777" w:rsidR="00242477" w:rsidRDefault="00242477" w:rsidP="00242477">
            <w:pPr>
              <w:pStyle w:val="TableText"/>
            </w:pPr>
            <w:r>
              <w:t>Preparation</w:t>
            </w:r>
          </w:p>
        </w:tc>
        <w:tc>
          <w:tcPr>
            <w:tcW w:w="1710" w:type="dxa"/>
          </w:tcPr>
          <w:p w14:paraId="4A259D2C" w14:textId="77777777" w:rsidR="00242477" w:rsidRDefault="00242477" w:rsidP="00242477">
            <w:pPr>
              <w:pStyle w:val="TableText"/>
            </w:pPr>
            <w:r>
              <w:t>Prep</w:t>
            </w:r>
          </w:p>
        </w:tc>
        <w:tc>
          <w:tcPr>
            <w:tcW w:w="1350" w:type="dxa"/>
          </w:tcPr>
          <w:p w14:paraId="200B7701" w14:textId="77777777" w:rsidR="00242477" w:rsidRDefault="00242477" w:rsidP="00242477">
            <w:pPr>
              <w:pStyle w:val="TableText"/>
            </w:pPr>
            <w:r>
              <w:t>Prep</w:t>
            </w:r>
          </w:p>
        </w:tc>
      </w:tr>
      <w:tr w:rsidR="00242477" w14:paraId="74C71DE5" w14:textId="77777777" w:rsidTr="0074498B">
        <w:tc>
          <w:tcPr>
            <w:tcW w:w="1638" w:type="dxa"/>
          </w:tcPr>
          <w:p w14:paraId="42EBAB1E" w14:textId="77777777" w:rsidR="00242477" w:rsidRDefault="00242477" w:rsidP="00242477">
            <w:pPr>
              <w:pStyle w:val="TableText"/>
            </w:pPr>
            <w:r>
              <w:t>Power Station</w:t>
            </w:r>
          </w:p>
        </w:tc>
        <w:tc>
          <w:tcPr>
            <w:tcW w:w="1710" w:type="dxa"/>
          </w:tcPr>
          <w:p w14:paraId="66107F87" w14:textId="77777777" w:rsidR="00242477" w:rsidRDefault="00242477" w:rsidP="00242477">
            <w:pPr>
              <w:pStyle w:val="TableText"/>
            </w:pPr>
            <w:r>
              <w:t>PS</w:t>
            </w:r>
          </w:p>
        </w:tc>
        <w:tc>
          <w:tcPr>
            <w:tcW w:w="1350" w:type="dxa"/>
          </w:tcPr>
          <w:p w14:paraId="21F951E2" w14:textId="77777777" w:rsidR="00242477" w:rsidRDefault="00242477" w:rsidP="00242477">
            <w:pPr>
              <w:pStyle w:val="TableText"/>
            </w:pPr>
            <w:r>
              <w:t>PS</w:t>
            </w:r>
          </w:p>
        </w:tc>
      </w:tr>
    </w:tbl>
    <w:p w14:paraId="15D2CF62" w14:textId="77777777" w:rsidR="00242477" w:rsidRPr="00242477" w:rsidRDefault="002A0B5E" w:rsidP="002A0B5E">
      <w:pPr>
        <w:pStyle w:val="SubStepAlpha"/>
      </w:pPr>
      <w:r>
        <w:t>Review the listed items you can control remotely or with conditions.</w:t>
      </w:r>
    </w:p>
    <w:p w14:paraId="536A9960" w14:textId="77777777" w:rsidR="00242477" w:rsidRDefault="00242477" w:rsidP="00242477">
      <w:pPr>
        <w:pStyle w:val="PartHead"/>
      </w:pPr>
      <w:r>
        <w:t xml:space="preserve">Build a </w:t>
      </w:r>
      <w:r w:rsidR="00CB2DDC">
        <w:t xml:space="preserve">Connected Factory </w:t>
      </w:r>
      <w:r>
        <w:t>Solution of Personal Importance to You</w:t>
      </w:r>
    </w:p>
    <w:p w14:paraId="3B8AC93F" w14:textId="60563704" w:rsidR="00242477" w:rsidRPr="00F97CEA" w:rsidRDefault="00242477" w:rsidP="00242477">
      <w:pPr>
        <w:pStyle w:val="BodyTextL25"/>
      </w:pPr>
      <w:r>
        <w:t xml:space="preserve">Build </w:t>
      </w:r>
      <w:r w:rsidR="002A0B5E">
        <w:t xml:space="preserve">a </w:t>
      </w:r>
      <w:r w:rsidR="00CB2DDC">
        <w:t>connected factory</w:t>
      </w:r>
      <w:r w:rsidR="002A0B5E">
        <w:t xml:space="preserve"> </w:t>
      </w:r>
      <w:r>
        <w:t xml:space="preserve">solution of personal importance to you and add it to the </w:t>
      </w:r>
      <w:r w:rsidR="002A0B5E">
        <w:t>Connected Factory</w:t>
      </w:r>
      <w:r>
        <w:t>.</w:t>
      </w:r>
    </w:p>
    <w:sectPr w:rsidR="00242477" w:rsidRPr="00F97CEA" w:rsidSect="006B0C3F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3843AE" w14:textId="77777777" w:rsidR="002376C8" w:rsidRDefault="002376C8" w:rsidP="0090659A">
      <w:pPr>
        <w:spacing w:after="0" w:line="240" w:lineRule="auto"/>
      </w:pPr>
      <w:r>
        <w:separator/>
      </w:r>
    </w:p>
    <w:p w14:paraId="6A895056" w14:textId="77777777" w:rsidR="002376C8" w:rsidRDefault="002376C8"/>
    <w:p w14:paraId="30DBE330" w14:textId="77777777" w:rsidR="002376C8" w:rsidRDefault="002376C8"/>
    <w:p w14:paraId="7EA76A25" w14:textId="77777777" w:rsidR="002376C8" w:rsidRDefault="002376C8"/>
    <w:p w14:paraId="77A0191B" w14:textId="77777777" w:rsidR="002376C8" w:rsidRDefault="002376C8"/>
    <w:p w14:paraId="53F010D3" w14:textId="77777777" w:rsidR="002376C8" w:rsidRDefault="002376C8"/>
    <w:p w14:paraId="3BC25DC6" w14:textId="77777777" w:rsidR="002376C8" w:rsidRDefault="002376C8"/>
  </w:endnote>
  <w:endnote w:type="continuationSeparator" w:id="0">
    <w:p w14:paraId="1303F6C1" w14:textId="77777777" w:rsidR="002376C8" w:rsidRDefault="002376C8" w:rsidP="0090659A">
      <w:pPr>
        <w:spacing w:after="0" w:line="240" w:lineRule="auto"/>
      </w:pPr>
      <w:r>
        <w:continuationSeparator/>
      </w:r>
    </w:p>
    <w:p w14:paraId="1A1E0FA6" w14:textId="77777777" w:rsidR="002376C8" w:rsidRDefault="002376C8"/>
    <w:p w14:paraId="0E4B1C5D" w14:textId="77777777" w:rsidR="002376C8" w:rsidRDefault="002376C8"/>
    <w:p w14:paraId="728BD314" w14:textId="77777777" w:rsidR="002376C8" w:rsidRDefault="002376C8"/>
    <w:p w14:paraId="792DA86A" w14:textId="77777777" w:rsidR="002376C8" w:rsidRDefault="002376C8"/>
    <w:p w14:paraId="67A2D7FA" w14:textId="77777777" w:rsidR="002376C8" w:rsidRDefault="002376C8"/>
    <w:p w14:paraId="6D447A31" w14:textId="77777777" w:rsidR="002376C8" w:rsidRDefault="002376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8CA753" w14:textId="2081C936" w:rsidR="00FC6862" w:rsidRPr="00127112" w:rsidRDefault="00926CB2" w:rsidP="00127112">
    <w:pPr>
      <w:pStyle w:val="Footer"/>
      <w:rPr>
        <w:szCs w:val="16"/>
      </w:rPr>
    </w:pPr>
    <w:r w:rsidRPr="002A244B">
      <w:t xml:space="preserve">© </w:t>
    </w:r>
    <w:r w:rsidR="00532FD7">
      <w:fldChar w:fldCharType="begin"/>
    </w:r>
    <w:r w:rsidR="00532FD7">
      <w:instrText xml:space="preserve"> DATE  \@ "yyyy"  \* MERGEFORMAT </w:instrText>
    </w:r>
    <w:r w:rsidR="00532FD7">
      <w:fldChar w:fldCharType="separate"/>
    </w:r>
    <w:r w:rsidR="00344557">
      <w:rPr>
        <w:noProof/>
      </w:rPr>
      <w:t>2017</w:t>
    </w:r>
    <w:r w:rsidR="00532FD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47942" w:rsidRPr="0090659A">
      <w:rPr>
        <w:b/>
        <w:szCs w:val="16"/>
      </w:rPr>
      <w:fldChar w:fldCharType="separate"/>
    </w:r>
    <w:r w:rsidR="00344557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47942" w:rsidRPr="0090659A">
      <w:rPr>
        <w:b/>
        <w:szCs w:val="16"/>
      </w:rPr>
      <w:fldChar w:fldCharType="separate"/>
    </w:r>
    <w:r w:rsidR="00344557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3FF737" w14:textId="717BCA98" w:rsidR="00FC6862" w:rsidRPr="0073569B" w:rsidRDefault="00926CB2" w:rsidP="0073569B">
    <w:pPr>
      <w:pStyle w:val="Footer"/>
      <w:rPr>
        <w:szCs w:val="16"/>
      </w:rPr>
    </w:pPr>
    <w:r w:rsidRPr="002A244B">
      <w:t xml:space="preserve">© </w:t>
    </w:r>
    <w:r w:rsidR="00532FD7">
      <w:fldChar w:fldCharType="begin"/>
    </w:r>
    <w:r w:rsidR="00532FD7">
      <w:instrText xml:space="preserve"> DATE  \@ "yyyy"  \* MERGEFORMAT </w:instrText>
    </w:r>
    <w:r w:rsidR="00532FD7">
      <w:fldChar w:fldCharType="separate"/>
    </w:r>
    <w:r w:rsidR="00344557">
      <w:rPr>
        <w:noProof/>
      </w:rPr>
      <w:t>2017</w:t>
    </w:r>
    <w:r w:rsidR="00532FD7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947942" w:rsidRPr="0090659A">
      <w:rPr>
        <w:b/>
        <w:szCs w:val="16"/>
      </w:rPr>
      <w:fldChar w:fldCharType="separate"/>
    </w:r>
    <w:r w:rsidR="00344557">
      <w:rPr>
        <w:b/>
        <w:noProof/>
        <w:szCs w:val="16"/>
      </w:rPr>
      <w:t>1</w:t>
    </w:r>
    <w:r w:rsidR="00947942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94794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947942" w:rsidRPr="0090659A">
      <w:rPr>
        <w:b/>
        <w:szCs w:val="16"/>
      </w:rPr>
      <w:fldChar w:fldCharType="separate"/>
    </w:r>
    <w:r w:rsidR="00344557">
      <w:rPr>
        <w:b/>
        <w:noProof/>
        <w:szCs w:val="16"/>
      </w:rPr>
      <w:t>2</w:t>
    </w:r>
    <w:r w:rsidR="0094794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339B30" w14:textId="77777777" w:rsidR="002376C8" w:rsidRDefault="002376C8" w:rsidP="0090659A">
      <w:pPr>
        <w:spacing w:after="0" w:line="240" w:lineRule="auto"/>
      </w:pPr>
      <w:r>
        <w:separator/>
      </w:r>
    </w:p>
    <w:p w14:paraId="52D54359" w14:textId="77777777" w:rsidR="002376C8" w:rsidRDefault="002376C8"/>
    <w:p w14:paraId="5A858F0A" w14:textId="77777777" w:rsidR="002376C8" w:rsidRDefault="002376C8"/>
    <w:p w14:paraId="50CD4714" w14:textId="77777777" w:rsidR="002376C8" w:rsidRDefault="002376C8"/>
    <w:p w14:paraId="6E2C98F0" w14:textId="77777777" w:rsidR="002376C8" w:rsidRDefault="002376C8"/>
    <w:p w14:paraId="3FF424C0" w14:textId="77777777" w:rsidR="002376C8" w:rsidRDefault="002376C8"/>
    <w:p w14:paraId="1432B371" w14:textId="77777777" w:rsidR="002376C8" w:rsidRDefault="002376C8"/>
  </w:footnote>
  <w:footnote w:type="continuationSeparator" w:id="0">
    <w:p w14:paraId="345635A7" w14:textId="77777777" w:rsidR="002376C8" w:rsidRDefault="002376C8" w:rsidP="0090659A">
      <w:pPr>
        <w:spacing w:after="0" w:line="240" w:lineRule="auto"/>
      </w:pPr>
      <w:r>
        <w:continuationSeparator/>
      </w:r>
    </w:p>
    <w:p w14:paraId="6A551537" w14:textId="77777777" w:rsidR="002376C8" w:rsidRDefault="002376C8"/>
    <w:p w14:paraId="5D1BDF1B" w14:textId="77777777" w:rsidR="002376C8" w:rsidRDefault="002376C8"/>
    <w:p w14:paraId="114AFFE1" w14:textId="77777777" w:rsidR="002376C8" w:rsidRDefault="002376C8"/>
    <w:p w14:paraId="054711E4" w14:textId="77777777" w:rsidR="002376C8" w:rsidRDefault="002376C8"/>
    <w:p w14:paraId="1285FF52" w14:textId="77777777" w:rsidR="002376C8" w:rsidRDefault="002376C8"/>
    <w:p w14:paraId="39A095B3" w14:textId="77777777" w:rsidR="002376C8" w:rsidRDefault="002376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69298" w14:textId="77777777" w:rsidR="00FC6862" w:rsidRDefault="00647ADA" w:rsidP="00127112">
    <w:pPr>
      <w:pStyle w:val="PageHead"/>
    </w:pPr>
    <w:r>
      <w:t>Activity –</w:t>
    </w:r>
    <w:r w:rsidRPr="00FD4A68">
      <w:t xml:space="preserve"> </w:t>
    </w:r>
    <w:r w:rsidR="00B664A4">
      <w:t>Build a Connected Factory Solution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E098AF" w14:textId="77777777" w:rsidR="00B664A4" w:rsidRDefault="00D55D18">
    <w:r>
      <w:rPr>
        <w:noProof/>
      </w:rPr>
      <w:drawing>
        <wp:anchor distT="0" distB="0" distL="114300" distR="114300" simplePos="0" relativeHeight="251657728" behindDoc="0" locked="0" layoutInCell="1" allowOverlap="1" wp14:anchorId="15A41355" wp14:editId="52865568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54E3409" w14:textId="77777777" w:rsidR="00FC6862" w:rsidRDefault="00FC686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907BEB"/>
    <w:multiLevelType w:val="hybridMultilevel"/>
    <w:tmpl w:val="86B8AC5C"/>
    <w:lvl w:ilvl="0" w:tplc="C6EAA2E0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9F458FF"/>
    <w:multiLevelType w:val="multilevel"/>
    <w:tmpl w:val="E1344B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796360"/>
    <w:multiLevelType w:val="multilevel"/>
    <w:tmpl w:val="A06489BA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274E1C24"/>
    <w:multiLevelType w:val="multilevel"/>
    <w:tmpl w:val="A058D2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E21039"/>
    <w:multiLevelType w:val="hybridMultilevel"/>
    <w:tmpl w:val="70469504"/>
    <w:lvl w:ilvl="0" w:tplc="43B6F2E2">
      <w:start w:val="1"/>
      <w:numFmt w:val="bullet"/>
      <w:pStyle w:val="BulletBody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pStyle w:val="Bullet2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905EE6"/>
    <w:multiLevelType w:val="multilevel"/>
    <w:tmpl w:val="F1722A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A80245"/>
    <w:multiLevelType w:val="multilevel"/>
    <w:tmpl w:val="883CF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6D46FC"/>
    <w:multiLevelType w:val="multilevel"/>
    <w:tmpl w:val="FC3067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F23836"/>
    <w:multiLevelType w:val="multilevel"/>
    <w:tmpl w:val="BD8AECF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 w15:restartNumberingAfterBreak="0">
    <w:nsid w:val="55BB290D"/>
    <w:multiLevelType w:val="multilevel"/>
    <w:tmpl w:val="3C701F7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551FA1"/>
    <w:multiLevelType w:val="hybridMultilevel"/>
    <w:tmpl w:val="601C6658"/>
    <w:lvl w:ilvl="0" w:tplc="0582B760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620411"/>
    <w:multiLevelType w:val="multilevel"/>
    <w:tmpl w:val="801C1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66755112"/>
    <w:multiLevelType w:val="hybridMultilevel"/>
    <w:tmpl w:val="DD2C5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F1034D"/>
    <w:multiLevelType w:val="multilevel"/>
    <w:tmpl w:val="7B4A45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0170BC"/>
    <w:multiLevelType w:val="multilevel"/>
    <w:tmpl w:val="5AE694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4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0"/>
  </w:num>
  <w:num w:numId="7">
    <w:abstractNumId w:val="1"/>
  </w:num>
  <w:num w:numId="8">
    <w:abstractNumId w:val="9"/>
  </w:num>
  <w:num w:numId="9">
    <w:abstractNumId w:val="16"/>
  </w:num>
  <w:num w:numId="10">
    <w:abstractNumId w:val="17"/>
  </w:num>
  <w:num w:numId="11">
    <w:abstractNumId w:val="6"/>
  </w:num>
  <w:num w:numId="12">
    <w:abstractNumId w:val="8"/>
  </w:num>
  <w:num w:numId="13">
    <w:abstractNumId w:val="3"/>
  </w:num>
  <w:num w:numId="14">
    <w:abstractNumId w:val="10"/>
  </w:num>
  <w:num w:numId="15">
    <w:abstractNumId w:val="12"/>
  </w:num>
  <w:num w:numId="16">
    <w:abstractNumId w:val="15"/>
  </w:num>
  <w:num w:numId="17">
    <w:abstractNumId w:val="4"/>
  </w:num>
  <w:num w:numId="18">
    <w:abstractNumId w:val="14"/>
  </w:num>
  <w:num w:numId="19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20">
    <w:abstractNumId w:val="7"/>
  </w:num>
  <w:num w:numId="21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C3F"/>
    <w:rsid w:val="00001BDF"/>
    <w:rsid w:val="0000380F"/>
    <w:rsid w:val="00003F02"/>
    <w:rsid w:val="00004175"/>
    <w:rsid w:val="000059C9"/>
    <w:rsid w:val="00012C22"/>
    <w:rsid w:val="000133E0"/>
    <w:rsid w:val="000160F7"/>
    <w:rsid w:val="00016D5B"/>
    <w:rsid w:val="00016F30"/>
    <w:rsid w:val="0002047C"/>
    <w:rsid w:val="0002076E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1912"/>
    <w:rsid w:val="00067A67"/>
    <w:rsid w:val="000769CF"/>
    <w:rsid w:val="00080186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64E6"/>
    <w:rsid w:val="000B2344"/>
    <w:rsid w:val="000B7DE5"/>
    <w:rsid w:val="000C2118"/>
    <w:rsid w:val="000C41B3"/>
    <w:rsid w:val="000C6E6E"/>
    <w:rsid w:val="000C7836"/>
    <w:rsid w:val="000D55B4"/>
    <w:rsid w:val="000E65F0"/>
    <w:rsid w:val="000F072C"/>
    <w:rsid w:val="000F576B"/>
    <w:rsid w:val="000F6743"/>
    <w:rsid w:val="001006C2"/>
    <w:rsid w:val="00101BE8"/>
    <w:rsid w:val="00107B2B"/>
    <w:rsid w:val="00112AC5"/>
    <w:rsid w:val="001133DD"/>
    <w:rsid w:val="00120CBE"/>
    <w:rsid w:val="00121BAE"/>
    <w:rsid w:val="00125A48"/>
    <w:rsid w:val="001261C4"/>
    <w:rsid w:val="00127112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7902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3452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4713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376C8"/>
    <w:rsid w:val="00242477"/>
    <w:rsid w:val="00242E3A"/>
    <w:rsid w:val="002506CF"/>
    <w:rsid w:val="0025107F"/>
    <w:rsid w:val="00252F59"/>
    <w:rsid w:val="00260CD4"/>
    <w:rsid w:val="002639D8"/>
    <w:rsid w:val="00265F77"/>
    <w:rsid w:val="00266C83"/>
    <w:rsid w:val="002676D9"/>
    <w:rsid w:val="002768DC"/>
    <w:rsid w:val="00276EF9"/>
    <w:rsid w:val="00294C8F"/>
    <w:rsid w:val="002A0B5E"/>
    <w:rsid w:val="002A6C56"/>
    <w:rsid w:val="002A7181"/>
    <w:rsid w:val="002B085B"/>
    <w:rsid w:val="002C090C"/>
    <w:rsid w:val="002C1243"/>
    <w:rsid w:val="002C1366"/>
    <w:rsid w:val="002C1815"/>
    <w:rsid w:val="002C475E"/>
    <w:rsid w:val="002C6AD6"/>
    <w:rsid w:val="002D2913"/>
    <w:rsid w:val="002D6C2A"/>
    <w:rsid w:val="002D7A86"/>
    <w:rsid w:val="002F45FF"/>
    <w:rsid w:val="002F6D17"/>
    <w:rsid w:val="00302887"/>
    <w:rsid w:val="003056EB"/>
    <w:rsid w:val="003071FF"/>
    <w:rsid w:val="00310652"/>
    <w:rsid w:val="0031371D"/>
    <w:rsid w:val="003143DA"/>
    <w:rsid w:val="0031789F"/>
    <w:rsid w:val="00320788"/>
    <w:rsid w:val="003233A3"/>
    <w:rsid w:val="00344557"/>
    <w:rsid w:val="0034455D"/>
    <w:rsid w:val="00345084"/>
    <w:rsid w:val="0034604B"/>
    <w:rsid w:val="00346D17"/>
    <w:rsid w:val="00347972"/>
    <w:rsid w:val="0035469B"/>
    <w:rsid w:val="003559CC"/>
    <w:rsid w:val="003569D7"/>
    <w:rsid w:val="003608AC"/>
    <w:rsid w:val="00362973"/>
    <w:rsid w:val="00363A23"/>
    <w:rsid w:val="0036465A"/>
    <w:rsid w:val="00390C38"/>
    <w:rsid w:val="00392748"/>
    <w:rsid w:val="00392C65"/>
    <w:rsid w:val="00392ED5"/>
    <w:rsid w:val="003A19DC"/>
    <w:rsid w:val="003A1B45"/>
    <w:rsid w:val="003A220C"/>
    <w:rsid w:val="003A2913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7E6"/>
    <w:rsid w:val="003F18D1"/>
    <w:rsid w:val="003F20EC"/>
    <w:rsid w:val="003F4F0E"/>
    <w:rsid w:val="003F6096"/>
    <w:rsid w:val="003F6E06"/>
    <w:rsid w:val="00403C7A"/>
    <w:rsid w:val="004057A6"/>
    <w:rsid w:val="00406554"/>
    <w:rsid w:val="004131B0"/>
    <w:rsid w:val="00416C42"/>
    <w:rsid w:val="00422476"/>
    <w:rsid w:val="0042385C"/>
    <w:rsid w:val="00431654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146C"/>
    <w:rsid w:val="00504ED4"/>
    <w:rsid w:val="00510639"/>
    <w:rsid w:val="00513684"/>
    <w:rsid w:val="00516142"/>
    <w:rsid w:val="00520027"/>
    <w:rsid w:val="0052093C"/>
    <w:rsid w:val="00521B31"/>
    <w:rsid w:val="00522469"/>
    <w:rsid w:val="0052400A"/>
    <w:rsid w:val="00532FD7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2D75"/>
    <w:rsid w:val="005B2FB3"/>
    <w:rsid w:val="005B525A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5F67BF"/>
    <w:rsid w:val="006007BB"/>
    <w:rsid w:val="00601DC0"/>
    <w:rsid w:val="006034CB"/>
    <w:rsid w:val="006131CE"/>
    <w:rsid w:val="0061336B"/>
    <w:rsid w:val="00617D6E"/>
    <w:rsid w:val="0062100F"/>
    <w:rsid w:val="00622D61"/>
    <w:rsid w:val="00624198"/>
    <w:rsid w:val="00636C28"/>
    <w:rsid w:val="006428E5"/>
    <w:rsid w:val="00644958"/>
    <w:rsid w:val="0064675E"/>
    <w:rsid w:val="00647ADA"/>
    <w:rsid w:val="00672919"/>
    <w:rsid w:val="00677C2E"/>
    <w:rsid w:val="00686587"/>
    <w:rsid w:val="006904CF"/>
    <w:rsid w:val="00691608"/>
    <w:rsid w:val="00695EE2"/>
    <w:rsid w:val="0069660B"/>
    <w:rsid w:val="006A1B33"/>
    <w:rsid w:val="006A48F1"/>
    <w:rsid w:val="006A71A3"/>
    <w:rsid w:val="006B03F2"/>
    <w:rsid w:val="006B0C3F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2C86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1147A"/>
    <w:rsid w:val="0071185D"/>
    <w:rsid w:val="00721E01"/>
    <w:rsid w:val="007222AD"/>
    <w:rsid w:val="007267CF"/>
    <w:rsid w:val="00731F3F"/>
    <w:rsid w:val="00733BAB"/>
    <w:rsid w:val="0073569B"/>
    <w:rsid w:val="007436BF"/>
    <w:rsid w:val="007443E9"/>
    <w:rsid w:val="0074498B"/>
    <w:rsid w:val="00745DCE"/>
    <w:rsid w:val="00753D89"/>
    <w:rsid w:val="00753DDA"/>
    <w:rsid w:val="007553D8"/>
    <w:rsid w:val="00755C9B"/>
    <w:rsid w:val="00760FE4"/>
    <w:rsid w:val="007636C2"/>
    <w:rsid w:val="00763D8B"/>
    <w:rsid w:val="007657F6"/>
    <w:rsid w:val="00765E47"/>
    <w:rsid w:val="0077125A"/>
    <w:rsid w:val="0078225F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2BBB"/>
    <w:rsid w:val="007B4C43"/>
    <w:rsid w:val="007B5522"/>
    <w:rsid w:val="007C029C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10E4B"/>
    <w:rsid w:val="00813E42"/>
    <w:rsid w:val="00814BAA"/>
    <w:rsid w:val="00824295"/>
    <w:rsid w:val="00827A65"/>
    <w:rsid w:val="00830473"/>
    <w:rsid w:val="008313F3"/>
    <w:rsid w:val="008402F2"/>
    <w:rsid w:val="008405BB"/>
    <w:rsid w:val="00845EA7"/>
    <w:rsid w:val="00846494"/>
    <w:rsid w:val="00847B20"/>
    <w:rsid w:val="008509D3"/>
    <w:rsid w:val="00851F79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54DE"/>
    <w:rsid w:val="00915986"/>
    <w:rsid w:val="00917624"/>
    <w:rsid w:val="00926CB2"/>
    <w:rsid w:val="00930386"/>
    <w:rsid w:val="009309F5"/>
    <w:rsid w:val="00933237"/>
    <w:rsid w:val="00933F28"/>
    <w:rsid w:val="009476C0"/>
    <w:rsid w:val="00947942"/>
    <w:rsid w:val="00956E2F"/>
    <w:rsid w:val="00963E34"/>
    <w:rsid w:val="00964DFA"/>
    <w:rsid w:val="0098155C"/>
    <w:rsid w:val="00983B77"/>
    <w:rsid w:val="009918D2"/>
    <w:rsid w:val="00996053"/>
    <w:rsid w:val="009A0A59"/>
    <w:rsid w:val="009A0B2F"/>
    <w:rsid w:val="009A1CF4"/>
    <w:rsid w:val="009A37D7"/>
    <w:rsid w:val="009A4E17"/>
    <w:rsid w:val="009A6955"/>
    <w:rsid w:val="009B341C"/>
    <w:rsid w:val="009B5747"/>
    <w:rsid w:val="009D2C27"/>
    <w:rsid w:val="009E223F"/>
    <w:rsid w:val="009E2309"/>
    <w:rsid w:val="009E42B9"/>
    <w:rsid w:val="009E4E17"/>
    <w:rsid w:val="009F4C2E"/>
    <w:rsid w:val="009F7EDD"/>
    <w:rsid w:val="00A014A3"/>
    <w:rsid w:val="00A027CC"/>
    <w:rsid w:val="00A0412D"/>
    <w:rsid w:val="00A21211"/>
    <w:rsid w:val="00A30F8A"/>
    <w:rsid w:val="00A34E7F"/>
    <w:rsid w:val="00A46F0A"/>
    <w:rsid w:val="00A46F25"/>
    <w:rsid w:val="00A47CC2"/>
    <w:rsid w:val="00A502BA"/>
    <w:rsid w:val="00A54121"/>
    <w:rsid w:val="00A60146"/>
    <w:rsid w:val="00A601A9"/>
    <w:rsid w:val="00A622C4"/>
    <w:rsid w:val="00A6283D"/>
    <w:rsid w:val="00A676FF"/>
    <w:rsid w:val="00A71D29"/>
    <w:rsid w:val="00A73CE4"/>
    <w:rsid w:val="00A73EBA"/>
    <w:rsid w:val="00A754B4"/>
    <w:rsid w:val="00A807C1"/>
    <w:rsid w:val="00A82658"/>
    <w:rsid w:val="00A83374"/>
    <w:rsid w:val="00A9617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5F77"/>
    <w:rsid w:val="00AC66E4"/>
    <w:rsid w:val="00AD04F2"/>
    <w:rsid w:val="00AD4578"/>
    <w:rsid w:val="00AD68E9"/>
    <w:rsid w:val="00AE3F05"/>
    <w:rsid w:val="00AE56C0"/>
    <w:rsid w:val="00AE70E3"/>
    <w:rsid w:val="00B00914"/>
    <w:rsid w:val="00B02A8E"/>
    <w:rsid w:val="00B052EE"/>
    <w:rsid w:val="00B1081F"/>
    <w:rsid w:val="00B227EE"/>
    <w:rsid w:val="00B2496B"/>
    <w:rsid w:val="00B27499"/>
    <w:rsid w:val="00B3010D"/>
    <w:rsid w:val="00B35151"/>
    <w:rsid w:val="00B4239A"/>
    <w:rsid w:val="00B433F2"/>
    <w:rsid w:val="00B458E8"/>
    <w:rsid w:val="00B5397B"/>
    <w:rsid w:val="00B53EE9"/>
    <w:rsid w:val="00B6183E"/>
    <w:rsid w:val="00B62809"/>
    <w:rsid w:val="00B664A4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76BE"/>
    <w:rsid w:val="00C02A73"/>
    <w:rsid w:val="00C062A3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410D9"/>
    <w:rsid w:val="00C44DB7"/>
    <w:rsid w:val="00C4510A"/>
    <w:rsid w:val="00C45CB8"/>
    <w:rsid w:val="00C47F2E"/>
    <w:rsid w:val="00C50140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1F49"/>
    <w:rsid w:val="00C73E03"/>
    <w:rsid w:val="00C8718B"/>
    <w:rsid w:val="00C872E4"/>
    <w:rsid w:val="00C90311"/>
    <w:rsid w:val="00C91C26"/>
    <w:rsid w:val="00CA73D5"/>
    <w:rsid w:val="00CB2DDC"/>
    <w:rsid w:val="00CB5068"/>
    <w:rsid w:val="00CC1C87"/>
    <w:rsid w:val="00CC3000"/>
    <w:rsid w:val="00CC3D48"/>
    <w:rsid w:val="00CC4859"/>
    <w:rsid w:val="00CC7A35"/>
    <w:rsid w:val="00CD072A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CF1"/>
    <w:rsid w:val="00D00D7D"/>
    <w:rsid w:val="00D139C8"/>
    <w:rsid w:val="00D17F81"/>
    <w:rsid w:val="00D21BE2"/>
    <w:rsid w:val="00D2758C"/>
    <w:rsid w:val="00D275CA"/>
    <w:rsid w:val="00D2789B"/>
    <w:rsid w:val="00D31CD5"/>
    <w:rsid w:val="00D345AB"/>
    <w:rsid w:val="00D41566"/>
    <w:rsid w:val="00D458EC"/>
    <w:rsid w:val="00D501B0"/>
    <w:rsid w:val="00D52582"/>
    <w:rsid w:val="00D55D18"/>
    <w:rsid w:val="00D56A0E"/>
    <w:rsid w:val="00D57AD3"/>
    <w:rsid w:val="00D62F25"/>
    <w:rsid w:val="00D635FE"/>
    <w:rsid w:val="00D66A7B"/>
    <w:rsid w:val="00D729DE"/>
    <w:rsid w:val="00D75B6A"/>
    <w:rsid w:val="00D769E2"/>
    <w:rsid w:val="00D84BDA"/>
    <w:rsid w:val="00D859AD"/>
    <w:rsid w:val="00D86D9E"/>
    <w:rsid w:val="00D87013"/>
    <w:rsid w:val="00D876A8"/>
    <w:rsid w:val="00D87F26"/>
    <w:rsid w:val="00D9029A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E009DA"/>
    <w:rsid w:val="00E00EED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3604B"/>
    <w:rsid w:val="00E449D0"/>
    <w:rsid w:val="00E44A34"/>
    <w:rsid w:val="00E4506A"/>
    <w:rsid w:val="00E53F99"/>
    <w:rsid w:val="00E56510"/>
    <w:rsid w:val="00E62EA8"/>
    <w:rsid w:val="00E67A6E"/>
    <w:rsid w:val="00E67B49"/>
    <w:rsid w:val="00E71B43"/>
    <w:rsid w:val="00E73C24"/>
    <w:rsid w:val="00E81612"/>
    <w:rsid w:val="00E87D18"/>
    <w:rsid w:val="00E87D62"/>
    <w:rsid w:val="00E97333"/>
    <w:rsid w:val="00EA486E"/>
    <w:rsid w:val="00EA4FA3"/>
    <w:rsid w:val="00EB001B"/>
    <w:rsid w:val="00EB3082"/>
    <w:rsid w:val="00EB488F"/>
    <w:rsid w:val="00EB6C33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405AA"/>
    <w:rsid w:val="00F4135D"/>
    <w:rsid w:val="00F41F1B"/>
    <w:rsid w:val="00F46BD9"/>
    <w:rsid w:val="00F60BE0"/>
    <w:rsid w:val="00F6280E"/>
    <w:rsid w:val="00F7050A"/>
    <w:rsid w:val="00F75533"/>
    <w:rsid w:val="00F8036D"/>
    <w:rsid w:val="00F809DC"/>
    <w:rsid w:val="00F86EB0"/>
    <w:rsid w:val="00F90F77"/>
    <w:rsid w:val="00FA3811"/>
    <w:rsid w:val="00FA3B9F"/>
    <w:rsid w:val="00FA3F06"/>
    <w:rsid w:val="00FA4A26"/>
    <w:rsid w:val="00FA7084"/>
    <w:rsid w:val="00FA7BEF"/>
    <w:rsid w:val="00FB081F"/>
    <w:rsid w:val="00FB1105"/>
    <w:rsid w:val="00FB1929"/>
    <w:rsid w:val="00FB5FD9"/>
    <w:rsid w:val="00FC6862"/>
    <w:rsid w:val="00FD33AB"/>
    <w:rsid w:val="00FD4724"/>
    <w:rsid w:val="00FD4A68"/>
    <w:rsid w:val="00FD68ED"/>
    <w:rsid w:val="00FE2824"/>
    <w:rsid w:val="00FE2C24"/>
    <w:rsid w:val="00FE2F0E"/>
    <w:rsid w:val="00FE661F"/>
    <w:rsid w:val="00FE6D67"/>
    <w:rsid w:val="00FF0400"/>
    <w:rsid w:val="00FF218B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B912B"/>
  <w15:docId w15:val="{BD25F203-1195-4764-8CE2-A77BC7D9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061912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1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596998"/>
    <w:pPr>
      <w:keepNext/>
      <w:numPr>
        <w:numId w:val="3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061912"/>
    <w:pPr>
      <w:numPr>
        <w:ilvl w:val="2"/>
        <w:numId w:val="5"/>
      </w:numPr>
      <w:spacing w:after="120"/>
    </w:pPr>
    <w:rPr>
      <w:sz w:val="22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C50140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Heading1"/>
    <w:next w:val="BodyTextL25"/>
    <w:qFormat/>
    <w:rsid w:val="00061912"/>
    <w:pPr>
      <w:numPr>
        <w:numId w:val="5"/>
      </w:numPr>
      <w:spacing w:before="240"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061912"/>
    <w:pPr>
      <w:numPr>
        <w:ilvl w:val="3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61912"/>
    <w:pPr>
      <w:numPr>
        <w:numId w:val="17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Heading2"/>
    <w:next w:val="BodyTextL25"/>
    <w:rsid w:val="00061912"/>
    <w:pPr>
      <w:numPr>
        <w:ilvl w:val="1"/>
        <w:numId w:val="5"/>
      </w:numPr>
    </w:pPr>
    <w:rPr>
      <w:rFonts w:ascii="Arial" w:hAnsi="Arial"/>
      <w:color w:val="auto"/>
      <w:sz w:val="24"/>
    </w:rPr>
  </w:style>
  <w:style w:type="character" w:customStyle="1" w:styleId="Heading3Char">
    <w:name w:val="Heading 3 Char"/>
    <w:rsid w:val="00231DCA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1">
    <w:name w:val="Heading 3 Char1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1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rsid w:val="00231DCA"/>
    <w:rPr>
      <w:sz w:val="22"/>
      <w:szCs w:val="22"/>
    </w:rPr>
  </w:style>
  <w:style w:type="character" w:customStyle="1" w:styleId="BodyTextChar1">
    <w:name w:val="Body Text Char1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link w:val="BodyTextBold"/>
    <w:rsid w:val="00C73E03"/>
    <w:rPr>
      <w:rFonts w:eastAsia="Times New Roman" w:cs="Arial"/>
      <w:b/>
      <w:szCs w:val="24"/>
    </w:rPr>
  </w:style>
  <w:style w:type="paragraph" w:styleId="ListParagraph">
    <w:name w:val="List Paragraph"/>
    <w:basedOn w:val="Normal"/>
    <w:uiPriority w:val="34"/>
    <w:qFormat/>
    <w:rsid w:val="002C1366"/>
    <w:pPr>
      <w:spacing w:before="0"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7B4C43"/>
    <w:rPr>
      <w:color w:val="0000FF" w:themeColor="hyperlink"/>
      <w:u w:val="single"/>
    </w:rPr>
  </w:style>
  <w:style w:type="paragraph" w:customStyle="1" w:styleId="Bullet2">
    <w:name w:val="Bullet 2"/>
    <w:basedOn w:val="Normal"/>
    <w:rsid w:val="005F67BF"/>
    <w:pPr>
      <w:numPr>
        <w:ilvl w:val="3"/>
        <w:numId w:val="20"/>
      </w:numPr>
      <w:spacing w:line="240" w:lineRule="auto"/>
      <w:ind w:left="1440"/>
    </w:pPr>
    <w:rPr>
      <w:rFonts w:eastAsia="Arial"/>
      <w:sz w:val="20"/>
      <w:szCs w:val="24"/>
    </w:rPr>
  </w:style>
  <w:style w:type="paragraph" w:customStyle="1" w:styleId="BulletBody">
    <w:name w:val="Bullet Body"/>
    <w:basedOn w:val="Normal"/>
    <w:qFormat/>
    <w:rsid w:val="005F67BF"/>
    <w:pPr>
      <w:numPr>
        <w:numId w:val="20"/>
      </w:numPr>
      <w:spacing w:line="260" w:lineRule="atLeast"/>
    </w:pPr>
    <w:rPr>
      <w:rFonts w:eastAsia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Documents\Unicon\Curriculum_Templates\CCNA_Security_PT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875813-3D11-43B9-989F-C302211BF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CCNA_Security_PT-Template.dotx</Template>
  <TotalTime>15</TotalTime>
  <Pages>2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allreid@cisco.com</cp:lastModifiedBy>
  <cp:revision>7</cp:revision>
  <cp:lastPrinted>2016-07-14T21:02:00Z</cp:lastPrinted>
  <dcterms:created xsi:type="dcterms:W3CDTF">2017-09-01T02:27:00Z</dcterms:created>
  <dcterms:modified xsi:type="dcterms:W3CDTF">2017-09-10T23:40:00Z</dcterms:modified>
</cp:coreProperties>
</file>